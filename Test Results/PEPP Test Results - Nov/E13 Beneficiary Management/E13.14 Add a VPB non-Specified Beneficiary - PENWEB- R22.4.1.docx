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9E1531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9E1531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9E1531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7431FE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&lt;If different from the Tester&gt;</w:t>
            </w: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9E1531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9E1531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9E1531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E4489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44890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E1</w:t>
            </w:r>
            <w:r w:rsidR="00372059">
              <w:rPr>
                <w:rFonts w:cs="Arial"/>
                <w:color w:val="002060"/>
                <w:szCs w:val="18"/>
                <w:lang w:val="en-CA"/>
              </w:rPr>
              <w:t>3</w:t>
            </w:r>
            <w:r>
              <w:rPr>
                <w:rFonts w:cs="Arial"/>
                <w:color w:val="002060"/>
                <w:szCs w:val="18"/>
                <w:lang w:val="en-CA"/>
              </w:rPr>
              <w:t>.</w:t>
            </w:r>
            <w:r w:rsidR="00C66B67">
              <w:rPr>
                <w:rFonts w:cs="Arial"/>
                <w:color w:val="002060"/>
                <w:szCs w:val="18"/>
                <w:lang w:val="en-CA"/>
              </w:rPr>
              <w:t>1</w:t>
            </w:r>
            <w:r w:rsidR="009E1531">
              <w:rPr>
                <w:rFonts w:cs="Arial"/>
                <w:color w:val="002060"/>
                <w:szCs w:val="18"/>
                <w:lang w:val="en-CA"/>
              </w:rPr>
              <w:t>4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9E1531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C66B67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Add a primary </w:t>
            </w:r>
            <w:r w:rsidR="008D359C">
              <w:rPr>
                <w:color w:val="002060"/>
                <w:sz w:val="18"/>
                <w:szCs w:val="18"/>
              </w:rPr>
              <w:t xml:space="preserve">VPB </w:t>
            </w:r>
            <w:r w:rsidR="009E1531">
              <w:rPr>
                <w:color w:val="002060"/>
                <w:sz w:val="18"/>
                <w:szCs w:val="18"/>
              </w:rPr>
              <w:t>non-</w:t>
            </w:r>
            <w:r w:rsidR="008D359C">
              <w:rPr>
                <w:color w:val="002060"/>
                <w:sz w:val="18"/>
                <w:szCs w:val="18"/>
              </w:rPr>
              <w:t>Specified</w:t>
            </w:r>
            <w:r>
              <w:rPr>
                <w:color w:val="002060"/>
                <w:sz w:val="18"/>
                <w:szCs w:val="18"/>
              </w:rPr>
              <w:t xml:space="preserve"> Beneficiary - PENWEB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DB1E47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The </w:t>
            </w:r>
            <w:r w:rsidR="00C761BE">
              <w:rPr>
                <w:rFonts w:cs="Arial"/>
                <w:color w:val="002060"/>
                <w:sz w:val="18"/>
                <w:szCs w:val="18"/>
              </w:rPr>
              <w:t xml:space="preserve">beneficiary </w:t>
            </w:r>
            <w:r>
              <w:rPr>
                <w:rFonts w:cs="Arial"/>
                <w:color w:val="002060"/>
                <w:sz w:val="18"/>
                <w:szCs w:val="18"/>
              </w:rPr>
              <w:t xml:space="preserve">is </w:t>
            </w:r>
            <w:r w:rsidR="00C66B67">
              <w:rPr>
                <w:rFonts w:cs="Arial"/>
                <w:color w:val="002060"/>
                <w:sz w:val="18"/>
                <w:szCs w:val="18"/>
              </w:rPr>
              <w:t>added through PENWEB and reflected in PENFAX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2DF8035F7BD74C3EA733D78FB6364B2D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592563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A0A4C">
            <w:pPr>
              <w:rPr>
                <w:rFonts w:cs="Arial"/>
                <w:sz w:val="18"/>
                <w:szCs w:val="18"/>
                <w:lang w:val="en-CA"/>
              </w:rPr>
            </w:pPr>
          </w:p>
        </w:tc>
      </w:tr>
    </w:tbl>
    <w:p w:rsidR="001D3F48" w:rsidRDefault="001D3F48" w:rsidP="001D3F48">
      <w:pPr>
        <w:rPr>
          <w:color w:val="002060"/>
          <w:sz w:val="18"/>
          <w:szCs w:val="18"/>
        </w:rPr>
      </w:pPr>
    </w:p>
    <w:p w:rsidR="00E44890" w:rsidRDefault="00E44890" w:rsidP="001D3F48">
      <w:pPr>
        <w:rPr>
          <w:color w:val="002060"/>
          <w:sz w:val="18"/>
          <w:szCs w:val="18"/>
        </w:rPr>
      </w:pPr>
    </w:p>
    <w:p w:rsidR="00C66B67" w:rsidRDefault="00C66B67" w:rsidP="00C66B67">
      <w:pPr>
        <w:rPr>
          <w:color w:val="002060"/>
        </w:rPr>
      </w:pPr>
      <w:bookmarkStart w:id="0" w:name="_Hlk104360833"/>
      <w:bookmarkStart w:id="1" w:name="_Hlk104358640"/>
      <w:r>
        <w:rPr>
          <w:color w:val="002060"/>
        </w:rPr>
        <w:t xml:space="preserve">Search for a member to add a primary </w:t>
      </w:r>
      <w:r w:rsidR="00866E4A">
        <w:rPr>
          <w:color w:val="002060"/>
        </w:rPr>
        <w:t xml:space="preserve">VPB </w:t>
      </w:r>
      <w:r w:rsidR="00CE00C6">
        <w:rPr>
          <w:color w:val="002060"/>
        </w:rPr>
        <w:t>non-</w:t>
      </w:r>
      <w:r w:rsidR="00866E4A">
        <w:rPr>
          <w:color w:val="002060"/>
        </w:rPr>
        <w:t xml:space="preserve">Specified </w:t>
      </w:r>
      <w:r>
        <w:rPr>
          <w:color w:val="002060"/>
        </w:rPr>
        <w:t>beneficiary</w:t>
      </w:r>
      <w:bookmarkStart w:id="2" w:name="_GoBack"/>
      <w:bookmarkEnd w:id="2"/>
    </w:p>
    <w:p w:rsidR="009A5BE4" w:rsidRDefault="00866E4A" w:rsidP="00C66B67">
      <w:pPr>
        <w:rPr>
          <w:color w:val="002060"/>
        </w:rPr>
      </w:pPr>
      <w:r w:rsidRPr="00866E4A">
        <w:rPr>
          <w:color w:val="002060"/>
        </w:rPr>
        <w:drawing>
          <wp:inline distT="0" distB="0" distL="0" distR="0" wp14:anchorId="3BEC1CA1" wp14:editId="4A0A6067">
            <wp:extent cx="6858000" cy="2068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Open that member in Planet member PEPP</w:t>
      </w:r>
    </w:p>
    <w:p w:rsidR="00C66B67" w:rsidRDefault="00866E4A" w:rsidP="00C66B67">
      <w:pPr>
        <w:rPr>
          <w:color w:val="002060"/>
        </w:rPr>
      </w:pPr>
      <w:r w:rsidRPr="00866E4A">
        <w:rPr>
          <w:color w:val="002060"/>
        </w:rPr>
        <w:drawing>
          <wp:inline distT="0" distB="0" distL="0" distR="0" wp14:anchorId="06CFC02F" wp14:editId="30D6C05B">
            <wp:extent cx="5753100" cy="2013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023" cy="20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Under Beneficiary tab</w:t>
      </w:r>
      <w:r w:rsidR="009A5BE4">
        <w:rPr>
          <w:color w:val="002060"/>
        </w:rPr>
        <w:t>, a</w:t>
      </w:r>
      <w:r>
        <w:rPr>
          <w:color w:val="002060"/>
        </w:rPr>
        <w:t>dd New Beneficiary</w:t>
      </w:r>
    </w:p>
    <w:p w:rsidR="009A5BE4" w:rsidRDefault="00CE00C6" w:rsidP="00C66B67">
      <w:pPr>
        <w:rPr>
          <w:color w:val="002060"/>
        </w:rPr>
      </w:pPr>
      <w:r w:rsidRPr="00CE00C6">
        <w:rPr>
          <w:color w:val="002060"/>
        </w:rPr>
        <w:drawing>
          <wp:inline distT="0" distB="0" distL="0" distR="0" wp14:anchorId="45EA4D96" wp14:editId="5DF55D56">
            <wp:extent cx="6858000" cy="1939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866E4A" w:rsidRDefault="00866E4A" w:rsidP="00C66B67">
      <w:pPr>
        <w:rPr>
          <w:color w:val="002060"/>
        </w:rPr>
      </w:pPr>
    </w:p>
    <w:p w:rsidR="00CE00C6" w:rsidRDefault="009E1531" w:rsidP="00C66B67">
      <w:pPr>
        <w:rPr>
          <w:color w:val="002060"/>
        </w:rPr>
      </w:pPr>
      <w:r w:rsidRPr="009E1531">
        <w:rPr>
          <w:color w:val="002060"/>
        </w:rPr>
        <w:drawing>
          <wp:inline distT="0" distB="0" distL="0" distR="0" wp14:anchorId="3BBE05AD" wp14:editId="6FE7B886">
            <wp:extent cx="6858000" cy="3598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C6" w:rsidRDefault="00CE00C6" w:rsidP="00C66B67">
      <w:pPr>
        <w:rPr>
          <w:color w:val="002060"/>
        </w:rPr>
      </w:pPr>
    </w:p>
    <w:p w:rsidR="00CE00C6" w:rsidRDefault="009E1531" w:rsidP="00C66B67">
      <w:pPr>
        <w:rPr>
          <w:color w:val="002060"/>
        </w:rPr>
      </w:pPr>
      <w:r>
        <w:rPr>
          <w:color w:val="002060"/>
        </w:rPr>
        <w:t>Select Person/Organization:</w:t>
      </w:r>
    </w:p>
    <w:p w:rsidR="009E1531" w:rsidRDefault="009E1531" w:rsidP="00C66B67">
      <w:pPr>
        <w:rPr>
          <w:color w:val="002060"/>
        </w:rPr>
      </w:pPr>
      <w:r w:rsidRPr="009E1531">
        <w:rPr>
          <w:color w:val="002060"/>
        </w:rPr>
        <w:lastRenderedPageBreak/>
        <w:drawing>
          <wp:inline distT="0" distB="0" distL="0" distR="0" wp14:anchorId="0D5F4C33" wp14:editId="4B007AA9">
            <wp:extent cx="6858000" cy="35998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31" w:rsidRDefault="009E1531" w:rsidP="00C66B67">
      <w:pPr>
        <w:rPr>
          <w:color w:val="002060"/>
        </w:rPr>
      </w:pPr>
    </w:p>
    <w:p w:rsidR="009E1531" w:rsidRDefault="009E1531" w:rsidP="00C66B67">
      <w:pPr>
        <w:rPr>
          <w:color w:val="002060"/>
        </w:rPr>
      </w:pPr>
      <w:r>
        <w:rPr>
          <w:color w:val="002060"/>
        </w:rPr>
        <w:t>Enter details and Save</w:t>
      </w:r>
    </w:p>
    <w:p w:rsidR="009E1531" w:rsidRDefault="009E1531" w:rsidP="00C66B67">
      <w:pPr>
        <w:rPr>
          <w:color w:val="002060"/>
        </w:rPr>
      </w:pPr>
      <w:r w:rsidRPr="009E1531">
        <w:rPr>
          <w:color w:val="002060"/>
        </w:rPr>
        <w:lastRenderedPageBreak/>
        <w:drawing>
          <wp:inline distT="0" distB="0" distL="0" distR="0" wp14:anchorId="26408235" wp14:editId="43AFE129">
            <wp:extent cx="6858000" cy="48926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31" w:rsidRDefault="009E1531" w:rsidP="00C66B67">
      <w:pPr>
        <w:rPr>
          <w:color w:val="002060"/>
        </w:rPr>
      </w:pPr>
    </w:p>
    <w:p w:rsidR="000B4164" w:rsidRDefault="009E1531" w:rsidP="00C66B67">
      <w:pPr>
        <w:rPr>
          <w:color w:val="002060"/>
        </w:rPr>
      </w:pPr>
      <w:r>
        <w:rPr>
          <w:color w:val="002060"/>
        </w:rPr>
        <w:t>Save Confirm</w:t>
      </w:r>
      <w:r w:rsidR="008D359C">
        <w:rPr>
          <w:color w:val="002060"/>
        </w:rPr>
        <w:t xml:space="preserve"> addition</w:t>
      </w:r>
    </w:p>
    <w:p w:rsidR="009E1531" w:rsidRDefault="009E1531" w:rsidP="00C66B67">
      <w:pPr>
        <w:rPr>
          <w:color w:val="002060"/>
        </w:rPr>
      </w:pPr>
      <w:r w:rsidRPr="009E1531">
        <w:rPr>
          <w:color w:val="002060"/>
        </w:rPr>
        <w:lastRenderedPageBreak/>
        <w:drawing>
          <wp:inline distT="0" distB="0" distL="0" distR="0" wp14:anchorId="7FE6140E" wp14:editId="6CB507FA">
            <wp:extent cx="6858000" cy="4724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31" w:rsidRDefault="009E1531" w:rsidP="00C66B67">
      <w:pPr>
        <w:rPr>
          <w:color w:val="002060"/>
        </w:rPr>
      </w:pPr>
      <w:r w:rsidRPr="009E1531">
        <w:rPr>
          <w:color w:val="002060"/>
        </w:rPr>
        <w:lastRenderedPageBreak/>
        <w:drawing>
          <wp:inline distT="0" distB="0" distL="0" distR="0" wp14:anchorId="0D3BF009" wp14:editId="52B724F4">
            <wp:extent cx="6858000" cy="48342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31" w:rsidRDefault="009E1531" w:rsidP="00C66B67">
      <w:pPr>
        <w:rPr>
          <w:color w:val="002060"/>
        </w:rPr>
      </w:pPr>
    </w:p>
    <w:p w:rsidR="009E1531" w:rsidRDefault="009E1531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>Print if needed</w:t>
      </w:r>
    </w:p>
    <w:p w:rsidR="009E1531" w:rsidRDefault="009E1531" w:rsidP="00C66B67">
      <w:pPr>
        <w:rPr>
          <w:color w:val="002060"/>
        </w:rPr>
      </w:pPr>
      <w:r w:rsidRPr="009E1531">
        <w:rPr>
          <w:color w:val="002060"/>
        </w:rPr>
        <w:lastRenderedPageBreak/>
        <w:drawing>
          <wp:inline distT="0" distB="0" distL="0" distR="0" wp14:anchorId="0C358176" wp14:editId="15BE223D">
            <wp:extent cx="6858000" cy="48494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  <w:r>
        <w:rPr>
          <w:color w:val="002060"/>
        </w:rPr>
        <w:t xml:space="preserve">Refresh and beneficiary </w:t>
      </w:r>
      <w:proofErr w:type="gramStart"/>
      <w:r>
        <w:rPr>
          <w:color w:val="002060"/>
        </w:rPr>
        <w:t>is</w:t>
      </w:r>
      <w:proofErr w:type="gramEnd"/>
      <w:r>
        <w:rPr>
          <w:color w:val="002060"/>
        </w:rPr>
        <w:t xml:space="preserve"> added</w:t>
      </w:r>
    </w:p>
    <w:p w:rsidR="008D359C" w:rsidRDefault="009E1531" w:rsidP="00C66B67">
      <w:pPr>
        <w:rPr>
          <w:color w:val="002060"/>
        </w:rPr>
      </w:pPr>
      <w:r w:rsidRPr="009E1531">
        <w:rPr>
          <w:color w:val="002060"/>
        </w:rPr>
        <w:lastRenderedPageBreak/>
        <w:drawing>
          <wp:inline distT="0" distB="0" distL="0" distR="0" wp14:anchorId="70CE8D71" wp14:editId="295C70D2">
            <wp:extent cx="6858000" cy="40925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>Confirm on PENFAX</w:t>
      </w:r>
    </w:p>
    <w:p w:rsidR="000B4164" w:rsidRDefault="009E1531" w:rsidP="00C66B67">
      <w:pPr>
        <w:rPr>
          <w:color w:val="002060"/>
        </w:rPr>
      </w:pPr>
      <w:r w:rsidRPr="009E1531">
        <w:rPr>
          <w:color w:val="002060"/>
        </w:rPr>
        <w:drawing>
          <wp:inline distT="0" distB="0" distL="0" distR="0" wp14:anchorId="0524FD20" wp14:editId="1ABBDAD2">
            <wp:extent cx="6858000" cy="22599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346FF2"/>
    <w:p w:rsidR="009A5BE4" w:rsidRDefault="009A5BE4" w:rsidP="00346FF2"/>
    <w:p w:rsidR="00346FF2" w:rsidRDefault="00346FF2" w:rsidP="00346FF2">
      <w:r w:rsidRPr="003F7C21">
        <w:t xml:space="preserve"> </w:t>
      </w:r>
    </w:p>
    <w:bookmarkEnd w:id="0"/>
    <w:bookmarkEnd w:id="1"/>
    <w:p w:rsidR="00041322" w:rsidRDefault="00041322" w:rsidP="00E44890"/>
    <w:p w:rsidR="00B752CE" w:rsidRDefault="00B752CE" w:rsidP="00E44890"/>
    <w:p w:rsidR="002C3379" w:rsidRDefault="002C3379" w:rsidP="00E44890"/>
    <w:sectPr w:rsidR="002C3379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12BF" w:rsidRDefault="00D312BF" w:rsidP="00667A53">
      <w:r>
        <w:separator/>
      </w:r>
    </w:p>
  </w:endnote>
  <w:endnote w:type="continuationSeparator" w:id="0">
    <w:p w:rsidR="00D312BF" w:rsidRDefault="00D312BF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12BF" w:rsidRDefault="00D312BF" w:rsidP="00667A53">
      <w:r>
        <w:separator/>
      </w:r>
    </w:p>
  </w:footnote>
  <w:footnote w:type="continuationSeparator" w:id="0">
    <w:p w:rsidR="00D312BF" w:rsidRDefault="00D312BF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2BF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322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02D2"/>
    <w:rsid w:val="00091A75"/>
    <w:rsid w:val="000923D5"/>
    <w:rsid w:val="0009479B"/>
    <w:rsid w:val="0009665C"/>
    <w:rsid w:val="00097186"/>
    <w:rsid w:val="000A0B65"/>
    <w:rsid w:val="000A1A5C"/>
    <w:rsid w:val="000A2983"/>
    <w:rsid w:val="000A32C8"/>
    <w:rsid w:val="000A3D4D"/>
    <w:rsid w:val="000B4164"/>
    <w:rsid w:val="000B6557"/>
    <w:rsid w:val="000B6D16"/>
    <w:rsid w:val="000C3689"/>
    <w:rsid w:val="000C4D1F"/>
    <w:rsid w:val="000C5029"/>
    <w:rsid w:val="000C550E"/>
    <w:rsid w:val="000D0A17"/>
    <w:rsid w:val="000D703A"/>
    <w:rsid w:val="000E33AE"/>
    <w:rsid w:val="000F1096"/>
    <w:rsid w:val="000F34C8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4900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1132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0BDA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3379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46FF2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2059"/>
    <w:rsid w:val="003754B1"/>
    <w:rsid w:val="0037686F"/>
    <w:rsid w:val="00376C25"/>
    <w:rsid w:val="00376F55"/>
    <w:rsid w:val="00377124"/>
    <w:rsid w:val="0037757C"/>
    <w:rsid w:val="00384F67"/>
    <w:rsid w:val="003876D4"/>
    <w:rsid w:val="003912C5"/>
    <w:rsid w:val="00391EA2"/>
    <w:rsid w:val="0039326D"/>
    <w:rsid w:val="003968DF"/>
    <w:rsid w:val="00396BF6"/>
    <w:rsid w:val="003A044B"/>
    <w:rsid w:val="003A30C5"/>
    <w:rsid w:val="003B0D29"/>
    <w:rsid w:val="003B11C5"/>
    <w:rsid w:val="003B23FE"/>
    <w:rsid w:val="003B3452"/>
    <w:rsid w:val="003C0DA3"/>
    <w:rsid w:val="003C1D91"/>
    <w:rsid w:val="003C42DE"/>
    <w:rsid w:val="003C443A"/>
    <w:rsid w:val="003C687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1175"/>
    <w:rsid w:val="004A4D2A"/>
    <w:rsid w:val="004A7A7D"/>
    <w:rsid w:val="004B1D83"/>
    <w:rsid w:val="004B6DCB"/>
    <w:rsid w:val="004C2488"/>
    <w:rsid w:val="004C67A6"/>
    <w:rsid w:val="004D15A4"/>
    <w:rsid w:val="004D35B1"/>
    <w:rsid w:val="004D3B12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826"/>
    <w:rsid w:val="00591D27"/>
    <w:rsid w:val="00592563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E6B92"/>
    <w:rsid w:val="006F2686"/>
    <w:rsid w:val="006F457E"/>
    <w:rsid w:val="006F4FF0"/>
    <w:rsid w:val="006F65DE"/>
    <w:rsid w:val="006F6719"/>
    <w:rsid w:val="00700DA4"/>
    <w:rsid w:val="00701362"/>
    <w:rsid w:val="00705DC5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367A4"/>
    <w:rsid w:val="0074066B"/>
    <w:rsid w:val="00741A88"/>
    <w:rsid w:val="007431FE"/>
    <w:rsid w:val="00746866"/>
    <w:rsid w:val="007475E1"/>
    <w:rsid w:val="007510E4"/>
    <w:rsid w:val="007522AC"/>
    <w:rsid w:val="007533D0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A7355"/>
    <w:rsid w:val="007B1563"/>
    <w:rsid w:val="007B2598"/>
    <w:rsid w:val="007B4D1D"/>
    <w:rsid w:val="007C3298"/>
    <w:rsid w:val="007D13A5"/>
    <w:rsid w:val="007D7558"/>
    <w:rsid w:val="007E49C0"/>
    <w:rsid w:val="007E5311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00CD"/>
    <w:rsid w:val="00856ECB"/>
    <w:rsid w:val="00857C72"/>
    <w:rsid w:val="00864803"/>
    <w:rsid w:val="00866E4A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0B2"/>
    <w:rsid w:val="008C2839"/>
    <w:rsid w:val="008C2F93"/>
    <w:rsid w:val="008C5F1A"/>
    <w:rsid w:val="008C7A46"/>
    <w:rsid w:val="008D3401"/>
    <w:rsid w:val="008D359C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13E5"/>
    <w:rsid w:val="00983C59"/>
    <w:rsid w:val="00984E0C"/>
    <w:rsid w:val="0099199F"/>
    <w:rsid w:val="009921A4"/>
    <w:rsid w:val="009A0C5F"/>
    <w:rsid w:val="009A5760"/>
    <w:rsid w:val="009A5BA0"/>
    <w:rsid w:val="009A5BE4"/>
    <w:rsid w:val="009B0558"/>
    <w:rsid w:val="009C1F77"/>
    <w:rsid w:val="009C3080"/>
    <w:rsid w:val="009C479F"/>
    <w:rsid w:val="009C4A80"/>
    <w:rsid w:val="009C6AF6"/>
    <w:rsid w:val="009C785A"/>
    <w:rsid w:val="009D0A0E"/>
    <w:rsid w:val="009D1907"/>
    <w:rsid w:val="009D715F"/>
    <w:rsid w:val="009E1531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5217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0D99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52CE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1BAE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32A68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6B67"/>
    <w:rsid w:val="00C67180"/>
    <w:rsid w:val="00C72EA5"/>
    <w:rsid w:val="00C737F6"/>
    <w:rsid w:val="00C738B2"/>
    <w:rsid w:val="00C75740"/>
    <w:rsid w:val="00C75B38"/>
    <w:rsid w:val="00C761BE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00C6"/>
    <w:rsid w:val="00CE3BE8"/>
    <w:rsid w:val="00CE4DC7"/>
    <w:rsid w:val="00CE72B7"/>
    <w:rsid w:val="00CF5AEC"/>
    <w:rsid w:val="00CF6DAE"/>
    <w:rsid w:val="00D04BF7"/>
    <w:rsid w:val="00D0561B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12BF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1E47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A68"/>
    <w:rsid w:val="00E20351"/>
    <w:rsid w:val="00E215BF"/>
    <w:rsid w:val="00E23E34"/>
    <w:rsid w:val="00E24FDB"/>
    <w:rsid w:val="00E32022"/>
    <w:rsid w:val="00E422C6"/>
    <w:rsid w:val="00E42E73"/>
    <w:rsid w:val="00E443F9"/>
    <w:rsid w:val="00E44890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E7BA5"/>
    <w:rsid w:val="00EF1395"/>
    <w:rsid w:val="00F001B4"/>
    <w:rsid w:val="00F023E9"/>
    <w:rsid w:val="00F031C1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B7CD2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29"/>
    <o:shapelayout v:ext="edit">
      <o:idmap v:ext="edit" data="1"/>
    </o:shapelayout>
  </w:shapeDefaults>
  <w:decimalSymbol w:val="."/>
  <w:listSeparator w:val=","/>
  <w14:docId w14:val="0B2124EA"/>
  <w15:docId w15:val="{29EB3A7E-13AD-4BC2-96B2-C8372217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DF8035F7BD74C3EA733D78FB6364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C74803-0C5E-4BB0-BFB1-106F8BB868B2}"/>
      </w:docPartPr>
      <w:docPartBody>
        <w:p w:rsidR="00B3219C" w:rsidRDefault="00B3219C">
          <w:pPr>
            <w:pStyle w:val="2DF8035F7BD74C3EA733D78FB6364B2D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19C"/>
    <w:rsid w:val="00B3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DF8035F7BD74C3EA733D78FB6364B2D">
    <w:name w:val="2DF8035F7BD74C3EA733D78FB6364B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F0A8F-59F3-4D9D-9EBC-B5854AEB7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9</TotalTime>
  <Pages>8</Pages>
  <Words>118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3</cp:revision>
  <cp:lastPrinted>2016-10-17T19:53:00Z</cp:lastPrinted>
  <dcterms:created xsi:type="dcterms:W3CDTF">2022-12-13T14:05:00Z</dcterms:created>
  <dcterms:modified xsi:type="dcterms:W3CDTF">2022-12-13T14:17:00Z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