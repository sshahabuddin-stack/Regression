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746737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46737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46737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746737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6737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6737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746737">
              <w:rPr>
                <w:rFonts w:cs="Arial"/>
                <w:color w:val="002060"/>
                <w:szCs w:val="18"/>
                <w:lang w:val="en-CA"/>
              </w:rPr>
              <w:t>1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746737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C66B67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Add a </w:t>
            </w:r>
            <w:r w:rsidR="00746737">
              <w:rPr>
                <w:color w:val="002060"/>
                <w:sz w:val="18"/>
                <w:szCs w:val="18"/>
              </w:rPr>
              <w:t>contingent (alternate)</w:t>
            </w:r>
            <w:r>
              <w:rPr>
                <w:color w:val="002060"/>
                <w:sz w:val="18"/>
                <w:szCs w:val="18"/>
              </w:rPr>
              <w:t xml:space="preserve"> PEPP Beneficiary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DB1E47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C761BE">
              <w:rPr>
                <w:rFonts w:cs="Arial"/>
                <w:color w:val="002060"/>
                <w:sz w:val="18"/>
                <w:szCs w:val="18"/>
              </w:rPr>
              <w:t xml:space="preserve">beneficiary </w:t>
            </w:r>
            <w:r>
              <w:rPr>
                <w:rFonts w:cs="Arial"/>
                <w:color w:val="002060"/>
                <w:sz w:val="18"/>
                <w:szCs w:val="18"/>
              </w:rPr>
              <w:t xml:space="preserve">is </w:t>
            </w:r>
            <w:r w:rsidR="00C66B67">
              <w:rPr>
                <w:rFonts w:cs="Arial"/>
                <w:color w:val="002060"/>
                <w:sz w:val="18"/>
                <w:szCs w:val="18"/>
              </w:rPr>
              <w:t>added through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add a </w:t>
      </w:r>
      <w:r w:rsidR="00746737">
        <w:rPr>
          <w:color w:val="002060"/>
        </w:rPr>
        <w:t>contingent</w:t>
      </w:r>
      <w:r>
        <w:rPr>
          <w:color w:val="002060"/>
        </w:rPr>
        <w:t xml:space="preserve"> beneficiary</w:t>
      </w:r>
    </w:p>
    <w:p w:rsidR="009A5BE4" w:rsidRDefault="009A5BE4" w:rsidP="00C66B67">
      <w:pPr>
        <w:rPr>
          <w:color w:val="002060"/>
        </w:rPr>
      </w:pPr>
      <w:r w:rsidRPr="009A5BE4">
        <w:rPr>
          <w:noProof/>
          <w:color w:val="002060"/>
        </w:rPr>
        <w:drawing>
          <wp:inline distT="0" distB="0" distL="0" distR="0" wp14:anchorId="2C1E5740" wp14:editId="39027356">
            <wp:extent cx="6858000" cy="2061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 New Beneficiary</w:t>
      </w:r>
    </w:p>
    <w:p w:rsidR="00746737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6F369A4C" wp14:editId="4FAED27A">
            <wp:extent cx="5483497" cy="391257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101" cy="39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9A5BE4" w:rsidRDefault="000B4164" w:rsidP="00C66B67">
      <w:pPr>
        <w:rPr>
          <w:color w:val="002060"/>
        </w:rPr>
      </w:pPr>
      <w:r>
        <w:rPr>
          <w:color w:val="002060"/>
        </w:rPr>
        <w:t>Select Person or Organization</w:t>
      </w:r>
    </w:p>
    <w:p w:rsidR="009A5BE4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32BFBF63" wp14:editId="17AACAB6">
            <wp:extent cx="6858000" cy="4707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Enter details</w:t>
      </w:r>
    </w:p>
    <w:p w:rsidR="009A5BE4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0F45425D" wp14:editId="67C883F4">
            <wp:extent cx="6858000" cy="5249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Save</w:t>
      </w:r>
    </w:p>
    <w:p w:rsidR="009A5BE4" w:rsidRDefault="009A5BE4" w:rsidP="00C66B67">
      <w:pPr>
        <w:rPr>
          <w:color w:val="002060"/>
        </w:rPr>
      </w:pPr>
    </w:p>
    <w:p w:rsidR="009A5BE4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5CFC735F" wp14:editId="47020A1E">
            <wp:extent cx="6858000" cy="4622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9A5BE4" w:rsidRDefault="000B4164" w:rsidP="00C66B67">
      <w:pPr>
        <w:rPr>
          <w:color w:val="002060"/>
        </w:rPr>
      </w:pPr>
      <w:r>
        <w:rPr>
          <w:color w:val="002060"/>
        </w:rPr>
        <w:t>Confirm addition</w:t>
      </w:r>
    </w:p>
    <w:p w:rsidR="000B4164" w:rsidRDefault="000B4164" w:rsidP="00C66B67">
      <w:pPr>
        <w:rPr>
          <w:color w:val="002060"/>
        </w:rPr>
      </w:pPr>
    </w:p>
    <w:p w:rsidR="000B4164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7E684953" wp14:editId="2CEA4CBB">
            <wp:extent cx="6858000" cy="4925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Print if needed</w:t>
      </w:r>
    </w:p>
    <w:p w:rsidR="009A5BE4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5A02D599" wp14:editId="7C10A42D">
            <wp:extent cx="6858000" cy="4775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 xml:space="preserve">Refresh and beneficiary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added</w:t>
      </w:r>
    </w:p>
    <w:p w:rsidR="00746737" w:rsidRDefault="00746737" w:rsidP="00C66B67">
      <w:pPr>
        <w:rPr>
          <w:color w:val="002060"/>
        </w:rPr>
      </w:pPr>
      <w:r w:rsidRPr="00746737">
        <w:rPr>
          <w:color w:val="002060"/>
        </w:rPr>
        <w:lastRenderedPageBreak/>
        <w:drawing>
          <wp:inline distT="0" distB="0" distL="0" distR="0" wp14:anchorId="02290F71" wp14:editId="0FA82DBC">
            <wp:extent cx="6858000" cy="4672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Confirm on PENFAX</w:t>
      </w:r>
    </w:p>
    <w:p w:rsidR="000B4164" w:rsidRDefault="00746737" w:rsidP="00C66B67">
      <w:pPr>
        <w:rPr>
          <w:color w:val="002060"/>
        </w:rPr>
      </w:pPr>
      <w:r w:rsidRPr="00746737">
        <w:rPr>
          <w:color w:val="002060"/>
        </w:rPr>
        <w:drawing>
          <wp:inline distT="0" distB="0" distL="0" distR="0" wp14:anchorId="09695617" wp14:editId="77A03F3C">
            <wp:extent cx="6858000" cy="2355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A5BE4" w:rsidRDefault="009A5BE4" w:rsidP="00346FF2"/>
    <w:p w:rsidR="009A5BE4" w:rsidRDefault="009A5BE4" w:rsidP="00346FF2"/>
    <w:p w:rsidR="00346FF2" w:rsidRDefault="00346FF2" w:rsidP="00346FF2">
      <w:r w:rsidRPr="003F7C21">
        <w:lastRenderedPageBreak/>
        <w:t xml:space="preserve"> </w:t>
      </w:r>
    </w:p>
    <w:bookmarkEnd w:id="0"/>
    <w:bookmarkEnd w:id="1"/>
    <w:p w:rsidR="00041322" w:rsidRDefault="00041322" w:rsidP="00E44890"/>
    <w:p w:rsidR="00B752CE" w:rsidRDefault="00B752CE" w:rsidP="00E44890"/>
    <w:p w:rsidR="002C3379" w:rsidRDefault="002C3379" w:rsidP="00E44890"/>
    <w:sectPr w:rsidR="002C3379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A12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737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7A46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217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."/>
  <w:listSeparator w:val=","/>
  <w14:docId w14:val="6EBA5ACE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04E6EA-EED4-4E92-81B6-064AD5CC3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9</TotalTime>
  <Pages>9</Pages>
  <Words>116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2022-12-12T21:02:00Z</dcterms:created>
  <dcterms:modified xsi:type="dcterms:W3CDTF">2022-12-12T21:10:00Z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