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71269B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1269B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71269B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71269B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1269B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1269B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9311EB">
              <w:rPr>
                <w:rFonts w:cs="Arial"/>
                <w:color w:val="002060"/>
                <w:szCs w:val="18"/>
                <w:lang w:val="en-CA"/>
              </w:rPr>
              <w:t>6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71269B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FD7EF0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Remove</w:t>
            </w:r>
            <w:r w:rsidR="0039113B">
              <w:rPr>
                <w:color w:val="002060"/>
                <w:sz w:val="18"/>
                <w:szCs w:val="18"/>
              </w:rPr>
              <w:t xml:space="preserve"> a</w:t>
            </w:r>
            <w:r w:rsidR="00C66B67">
              <w:rPr>
                <w:color w:val="002060"/>
                <w:sz w:val="18"/>
                <w:szCs w:val="18"/>
              </w:rPr>
              <w:t xml:space="preserve"> Beneficiary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DB1E47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beneficiary </w:t>
            </w:r>
            <w:r>
              <w:rPr>
                <w:rFonts w:cs="Arial"/>
                <w:color w:val="002060"/>
                <w:sz w:val="18"/>
                <w:szCs w:val="18"/>
              </w:rPr>
              <w:t xml:space="preserve">is </w:t>
            </w:r>
            <w:r w:rsidR="00FD7EF0">
              <w:rPr>
                <w:rFonts w:cs="Arial"/>
                <w:color w:val="002060"/>
                <w:sz w:val="18"/>
                <w:szCs w:val="18"/>
              </w:rPr>
              <w:t>removed</w:t>
            </w:r>
            <w:r w:rsidR="0039113B">
              <w:rPr>
                <w:rFonts w:cs="Arial"/>
                <w:color w:val="002060"/>
                <w:sz w:val="18"/>
                <w:szCs w:val="18"/>
              </w:rPr>
              <w:t xml:space="preserve"> </w:t>
            </w:r>
            <w:r w:rsidR="00C66B67">
              <w:rPr>
                <w:rFonts w:cs="Arial"/>
                <w:color w:val="002060"/>
                <w:sz w:val="18"/>
                <w:szCs w:val="18"/>
              </w:rPr>
              <w:t>through PENWEB and reflected in PENFAX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</w:t>
      </w:r>
      <w:r w:rsidR="00FD7EF0">
        <w:rPr>
          <w:color w:val="002060"/>
        </w:rPr>
        <w:t>remove</w:t>
      </w:r>
      <w:r w:rsidR="0039113B">
        <w:rPr>
          <w:color w:val="002060"/>
        </w:rPr>
        <w:t xml:space="preserve"> a</w:t>
      </w:r>
      <w:r>
        <w:rPr>
          <w:color w:val="002060"/>
        </w:rPr>
        <w:t xml:space="preserve"> beneficiary</w:t>
      </w:r>
      <w:r w:rsidR="0039113B">
        <w:rPr>
          <w:color w:val="002060"/>
        </w:rPr>
        <w:t xml:space="preserve"> through PENWEB</w:t>
      </w:r>
    </w:p>
    <w:p w:rsidR="009A5BE4" w:rsidRDefault="00FD7EF0" w:rsidP="00C66B67">
      <w:pPr>
        <w:rPr>
          <w:color w:val="002060"/>
        </w:rPr>
      </w:pPr>
      <w:r w:rsidRPr="00FD7EF0">
        <w:rPr>
          <w:color w:val="002060"/>
        </w:rPr>
        <w:drawing>
          <wp:inline distT="0" distB="0" distL="0" distR="0" wp14:anchorId="383A3450" wp14:editId="1286FB47">
            <wp:extent cx="6858000" cy="2298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Open that member in Planet member PEPP</w:t>
      </w:r>
    </w:p>
    <w:p w:rsidR="00C66B67" w:rsidRDefault="00866E4A" w:rsidP="00C66B67">
      <w:pPr>
        <w:rPr>
          <w:color w:val="002060"/>
        </w:rPr>
      </w:pPr>
      <w:r w:rsidRPr="00866E4A">
        <w:rPr>
          <w:color w:val="002060"/>
        </w:rPr>
        <w:lastRenderedPageBreak/>
        <w:drawing>
          <wp:inline distT="0" distB="0" distL="0" distR="0" wp14:anchorId="06CFC02F" wp14:editId="30D6C05B">
            <wp:extent cx="5753100" cy="2013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</w:t>
      </w:r>
      <w:r w:rsidR="00DD219D">
        <w:rPr>
          <w:color w:val="002060"/>
        </w:rPr>
        <w:t xml:space="preserve">/change </w:t>
      </w:r>
      <w:r>
        <w:rPr>
          <w:color w:val="002060"/>
        </w:rPr>
        <w:t>Beneficiary</w:t>
      </w:r>
    </w:p>
    <w:p w:rsidR="009A5BE4" w:rsidRDefault="00FD7EF0" w:rsidP="00C66B67">
      <w:pPr>
        <w:rPr>
          <w:color w:val="002060"/>
        </w:rPr>
      </w:pPr>
      <w:r w:rsidRPr="00FD7EF0">
        <w:rPr>
          <w:color w:val="002060"/>
        </w:rPr>
        <w:drawing>
          <wp:inline distT="0" distB="0" distL="0" distR="0" wp14:anchorId="4DF597F4" wp14:editId="587CACE4">
            <wp:extent cx="6858000" cy="52603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</w:p>
    <w:p w:rsidR="00866E4A" w:rsidRDefault="00866E4A" w:rsidP="00C66B67">
      <w:pPr>
        <w:rPr>
          <w:color w:val="002060"/>
        </w:rPr>
      </w:pPr>
    </w:p>
    <w:p w:rsidR="00CE00C6" w:rsidRDefault="0071269B" w:rsidP="00C66B67">
      <w:pPr>
        <w:rPr>
          <w:color w:val="002060"/>
        </w:rPr>
      </w:pPr>
      <w:r>
        <w:rPr>
          <w:color w:val="002060"/>
        </w:rPr>
        <w:t xml:space="preserve">Select </w:t>
      </w:r>
      <w:r w:rsidR="00FD7EF0">
        <w:rPr>
          <w:color w:val="002060"/>
        </w:rPr>
        <w:t>Remove</w:t>
      </w:r>
      <w:r w:rsidR="00DD219D">
        <w:rPr>
          <w:color w:val="002060"/>
        </w:rPr>
        <w:t xml:space="preserve"> Beneficiary</w:t>
      </w:r>
      <w:r>
        <w:rPr>
          <w:color w:val="002060"/>
        </w:rPr>
        <w:t xml:space="preserve"> for the beneficiary to be removed</w:t>
      </w:r>
    </w:p>
    <w:p w:rsidR="00DD219D" w:rsidRPr="0071269B" w:rsidRDefault="0071269B" w:rsidP="00C66B67">
      <w:pPr>
        <w:rPr>
          <w:b/>
          <w:color w:val="002060"/>
        </w:rPr>
      </w:pPr>
      <w:r w:rsidRPr="0071269B">
        <w:rPr>
          <w:b/>
          <w:color w:val="002060"/>
        </w:rPr>
        <w:drawing>
          <wp:inline distT="0" distB="0" distL="0" distR="0" wp14:anchorId="1B125BCC" wp14:editId="04491C25">
            <wp:extent cx="6858000" cy="4860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C6" w:rsidRDefault="0071269B" w:rsidP="00C66B67">
      <w:pPr>
        <w:rPr>
          <w:color w:val="002060"/>
        </w:rPr>
      </w:pPr>
      <w:r>
        <w:rPr>
          <w:color w:val="002060"/>
        </w:rPr>
        <w:t>Edit Contingent Beneficiary – change to Primary</w:t>
      </w:r>
    </w:p>
    <w:p w:rsidR="0071269B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30B895FD" wp14:editId="5AF68A8E">
            <wp:extent cx="6858000" cy="47701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9B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52E6C7B2" wp14:editId="2A3C5C7C">
            <wp:extent cx="6858000" cy="48729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9B" w:rsidRDefault="0071269B" w:rsidP="00C66B67">
      <w:pPr>
        <w:rPr>
          <w:color w:val="002060"/>
        </w:rPr>
      </w:pPr>
    </w:p>
    <w:p w:rsidR="0071269B" w:rsidRDefault="0071269B" w:rsidP="00C66B67">
      <w:pPr>
        <w:rPr>
          <w:color w:val="002060"/>
        </w:rPr>
      </w:pPr>
    </w:p>
    <w:p w:rsidR="009E1531" w:rsidRDefault="009E1531" w:rsidP="00C66B67">
      <w:pPr>
        <w:rPr>
          <w:color w:val="002060"/>
        </w:rPr>
      </w:pPr>
      <w:r>
        <w:rPr>
          <w:color w:val="002060"/>
        </w:rPr>
        <w:t>Save</w:t>
      </w:r>
    </w:p>
    <w:p w:rsidR="00DD219D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23851943" wp14:editId="136E8F99">
            <wp:extent cx="6858000" cy="4305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C66B67">
      <w:pPr>
        <w:rPr>
          <w:color w:val="002060"/>
        </w:rPr>
      </w:pPr>
    </w:p>
    <w:p w:rsidR="000B4164" w:rsidRDefault="009E1531" w:rsidP="00C66B67">
      <w:pPr>
        <w:rPr>
          <w:color w:val="002060"/>
        </w:rPr>
      </w:pPr>
      <w:r>
        <w:rPr>
          <w:color w:val="002060"/>
        </w:rPr>
        <w:t>Confirm</w:t>
      </w:r>
      <w:r w:rsidR="008D359C">
        <w:rPr>
          <w:color w:val="002060"/>
        </w:rPr>
        <w:t xml:space="preserve"> </w:t>
      </w:r>
      <w:r w:rsidR="00FD7EF0">
        <w:rPr>
          <w:color w:val="002060"/>
        </w:rPr>
        <w:t>removal</w:t>
      </w:r>
    </w:p>
    <w:p w:rsidR="00FD7EF0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32EFE4DF" wp14:editId="6157B798">
            <wp:extent cx="6858000" cy="44234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D" w:rsidRDefault="00DD219D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Print if needed</w:t>
      </w:r>
    </w:p>
    <w:p w:rsidR="00DD219D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7F8A6253" wp14:editId="1D7E01BB">
            <wp:extent cx="6858000" cy="44132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4" w:rsidRDefault="000B4164" w:rsidP="00C66B67">
      <w:pPr>
        <w:rPr>
          <w:color w:val="002060"/>
        </w:rPr>
      </w:pPr>
      <w:r>
        <w:rPr>
          <w:color w:val="002060"/>
        </w:rPr>
        <w:t xml:space="preserve">Refresh and beneficiary </w:t>
      </w:r>
      <w:proofErr w:type="gramStart"/>
      <w:r>
        <w:rPr>
          <w:color w:val="002060"/>
        </w:rPr>
        <w:t>is</w:t>
      </w:r>
      <w:proofErr w:type="gramEnd"/>
      <w:r>
        <w:rPr>
          <w:color w:val="002060"/>
        </w:rPr>
        <w:t xml:space="preserve"> </w:t>
      </w:r>
      <w:r w:rsidR="0071269B">
        <w:rPr>
          <w:color w:val="002060"/>
        </w:rPr>
        <w:t>removed</w:t>
      </w:r>
    </w:p>
    <w:p w:rsidR="00DD219D" w:rsidRDefault="0071269B" w:rsidP="00C66B67">
      <w:pPr>
        <w:rPr>
          <w:color w:val="002060"/>
        </w:rPr>
      </w:pPr>
      <w:r w:rsidRPr="0071269B">
        <w:rPr>
          <w:color w:val="002060"/>
        </w:rPr>
        <w:lastRenderedPageBreak/>
        <w:drawing>
          <wp:inline distT="0" distB="0" distL="0" distR="0" wp14:anchorId="32BDC8DA" wp14:editId="39C13C3E">
            <wp:extent cx="6858000" cy="40557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9C" w:rsidRDefault="008D359C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</w:p>
    <w:p w:rsidR="000B4164" w:rsidRDefault="000B4164" w:rsidP="00C66B67">
      <w:pPr>
        <w:rPr>
          <w:color w:val="002060"/>
        </w:rPr>
      </w:pPr>
      <w:r>
        <w:rPr>
          <w:color w:val="002060"/>
        </w:rPr>
        <w:t>Confirm on PENFAX</w:t>
      </w:r>
    </w:p>
    <w:p w:rsidR="000B4164" w:rsidRDefault="0071269B" w:rsidP="00C66B67">
      <w:pPr>
        <w:rPr>
          <w:color w:val="002060"/>
        </w:rPr>
      </w:pPr>
      <w:r w:rsidRPr="0071269B">
        <w:rPr>
          <w:color w:val="002060"/>
        </w:rPr>
        <w:drawing>
          <wp:inline distT="0" distB="0" distL="0" distR="0" wp14:anchorId="2DEBEA74" wp14:editId="352E8D93">
            <wp:extent cx="6858000" cy="2235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A5BE4" w:rsidRDefault="009A5BE4" w:rsidP="00346FF2"/>
    <w:p w:rsidR="009A5BE4" w:rsidRDefault="009A5BE4" w:rsidP="00346FF2"/>
    <w:p w:rsidR="00346FF2" w:rsidRDefault="00346FF2" w:rsidP="00346FF2">
      <w:r w:rsidRPr="003F7C21">
        <w:t xml:space="preserve"> </w:t>
      </w:r>
    </w:p>
    <w:bookmarkEnd w:id="0"/>
    <w:bookmarkEnd w:id="1"/>
    <w:p w:rsidR="00041322" w:rsidRDefault="00041322" w:rsidP="00E44890"/>
    <w:p w:rsidR="00B752CE" w:rsidRDefault="00B752CE" w:rsidP="00E44890"/>
    <w:p w:rsidR="002C3379" w:rsidRDefault="002C3379" w:rsidP="00E44890"/>
    <w:sectPr w:rsidR="002C3379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13B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39A2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A4C"/>
    <w:rsid w:val="005A6F95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269B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311EB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19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D7EF0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,"/>
  <w14:docId w14:val="0B2124EA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34ECBE-A6E3-4BA4-B323-9FAFBB7C9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29</TotalTime>
  <Pages>9</Pages>
  <Words>122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2022-12-13T14:28:00Z</dcterms:created>
  <dcterms:modified xsi:type="dcterms:W3CDTF">2022-12-13T14:58:00Z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